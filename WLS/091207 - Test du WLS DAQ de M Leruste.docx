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3802" w:rsidRPr="0060598C" w:rsidRDefault="00343802" w:rsidP="00A56B32">
      <w:pPr>
        <w:rPr>
          <w:b/>
          <w:bCs/>
          <w:u w:val="single"/>
        </w:rPr>
      </w:pPr>
      <w:r>
        <w:rPr>
          <w:b/>
          <w:bCs/>
          <w:u w:val="single"/>
        </w:rPr>
        <w:t>Test du WLS DAQ de M. Leruste (connection filaire puis en ad Hoc sans routeur)</w:t>
      </w:r>
    </w:p>
    <w:p w:rsidR="00343802" w:rsidRPr="00A56B32" w:rsidRDefault="00343802">
      <w:r w:rsidRPr="00A56B32">
        <w:t>Date : 7 décembre 2009</w:t>
      </w:r>
      <w:r w:rsidRPr="00A56B32">
        <w:br/>
        <w:t>Responsable du test : Thomas Baudouin</w:t>
      </w:r>
      <w:r>
        <w:br/>
        <w:t>Dossier de support technique : 843948</w:t>
      </w:r>
    </w:p>
    <w:p w:rsidR="00343802" w:rsidRDefault="00343802" w:rsidP="00644730">
      <w:pPr>
        <w:pStyle w:val="ListParagraph"/>
        <w:numPr>
          <w:ilvl w:val="0"/>
          <w:numId w:val="1"/>
        </w:numPr>
      </w:pPr>
      <w:r>
        <w:t>Ce test est effectué sur un PC portable DELL latitude D620 windows XP, avec NI-DAQmx 9.0.2</w:t>
      </w:r>
    </w:p>
    <w:p w:rsidR="00343802" w:rsidRDefault="00343802" w:rsidP="00644730">
      <w:pPr>
        <w:pStyle w:val="ListParagraph"/>
        <w:numPr>
          <w:ilvl w:val="0"/>
          <w:numId w:val="1"/>
        </w:numPr>
      </w:pPr>
      <w:r>
        <w:t>Désactiver le pare-feu windows :</w:t>
      </w:r>
      <w:r>
        <w:br/>
      </w:r>
      <w:r w:rsidRPr="00F339EF">
        <w:rPr>
          <w:noProof/>
          <w:lang w:eastAsia="fr-F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 1" o:spid="_x0000_i1025" type="#_x0000_t75" style="width:210pt;height:220.5pt;visibility:visible">
            <v:imagedata r:id="rId5" o:title=""/>
          </v:shape>
        </w:pict>
      </w:r>
      <w:r>
        <w:br/>
        <w:t>Panneau de config &gt;&gt; centre de sécurité</w:t>
      </w:r>
      <w:r>
        <w:br/>
      </w:r>
    </w:p>
    <w:p w:rsidR="00343802" w:rsidRDefault="00343802" w:rsidP="007D1949">
      <w:pPr>
        <w:pStyle w:val="ListParagraph"/>
        <w:numPr>
          <w:ilvl w:val="0"/>
          <w:numId w:val="1"/>
        </w:numPr>
      </w:pPr>
      <w:r>
        <w:t>Sur le portable, je mets la connexion au réseau local (filaire) en mode « obtenir une adresse IP automatiquement » et « obtenir les adresses des serveurs DNS automatiquement ».</w:t>
      </w:r>
      <w:r>
        <w:br/>
        <w:t xml:space="preserve">En allant dans </w:t>
      </w:r>
      <w:r w:rsidRPr="007D1949">
        <w:rPr>
          <w:b/>
          <w:bCs/>
        </w:rPr>
        <w:t>panneau de configuration &gt;&gt;connections réseau &gt;&gt;</w:t>
      </w:r>
      <w:r>
        <w:rPr>
          <w:b/>
          <w:bCs/>
        </w:rPr>
        <w:t>connection au réseau local &gt;&gt;</w:t>
      </w:r>
      <w:r w:rsidRPr="007D1949">
        <w:rPr>
          <w:b/>
          <w:bCs/>
        </w:rPr>
        <w:t xml:space="preserve"> propriétés &gt;&gt; protocole internet TCP/IP</w:t>
      </w:r>
      <w:r>
        <w:t xml:space="preserve"> </w:t>
      </w:r>
    </w:p>
    <w:p w:rsidR="00343802" w:rsidRDefault="00343802" w:rsidP="00D54F15">
      <w:pPr>
        <w:ind w:left="708"/>
      </w:pPr>
      <w:r w:rsidRPr="00F339EF">
        <w:rPr>
          <w:noProof/>
          <w:lang w:eastAsia="fr-FR"/>
        </w:rPr>
        <w:pict>
          <v:shape id="Image 4" o:spid="_x0000_i1026" type="#_x0000_t75" style="width:349.5pt;height:117pt;visibility:visible">
            <v:imagedata r:id="rId6" o:title=""/>
          </v:shape>
        </w:pict>
      </w:r>
    </w:p>
    <w:p w:rsidR="00343802" w:rsidRDefault="00343802" w:rsidP="007D1949">
      <w:pPr>
        <w:pStyle w:val="ListParagraph"/>
        <w:numPr>
          <w:ilvl w:val="0"/>
          <w:numId w:val="1"/>
        </w:numPr>
      </w:pPr>
      <w:r>
        <w:t xml:space="preserve">Je désactive le Proxy Server </w:t>
      </w:r>
    </w:p>
    <w:p w:rsidR="00343802" w:rsidRPr="003D2D61" w:rsidRDefault="00343802" w:rsidP="00690871">
      <w:pPr>
        <w:ind w:left="708"/>
        <w:rPr>
          <w:b/>
          <w:bCs/>
        </w:rPr>
      </w:pPr>
      <w:r w:rsidRPr="00F339EF">
        <w:rPr>
          <w:noProof/>
          <w:lang w:eastAsia="fr-FR"/>
        </w:rPr>
        <w:pict>
          <v:shape id="Image 5" o:spid="_x0000_i1027" type="#_x0000_t75" alt="http://digital.natinst.com/public.nsf/$CXIV/ATTACH-AEEE-7QNTNS/$FILE/LAN%20Settings.png" style="width:181.5pt;height:157.5pt;visibility:visible">
            <v:imagedata r:id="rId7" o:title=""/>
          </v:shape>
        </w:pict>
      </w:r>
      <w:r>
        <w:br/>
      </w:r>
      <w:r w:rsidRPr="003D2D61">
        <w:rPr>
          <w:b/>
          <w:bCs/>
        </w:rPr>
        <w:t>panneau de config &gt;&gt; options internet &gt;&gt; connections &gt;&gt; paramètres réseau</w:t>
      </w:r>
    </w:p>
    <w:p w:rsidR="00343802" w:rsidRDefault="00343802" w:rsidP="007D1949">
      <w:pPr>
        <w:pStyle w:val="ListParagraph"/>
        <w:numPr>
          <w:ilvl w:val="0"/>
          <w:numId w:val="1"/>
        </w:numPr>
      </w:pPr>
      <w:r>
        <w:t>Je connecte directement le WLS au PC portable via un câble Ethernet droit (l’ordre des couleurs des fils au niveau des 2 connecteurs est similaire)</w:t>
      </w:r>
      <w:r>
        <w:tab/>
      </w:r>
    </w:p>
    <w:p w:rsidR="00343802" w:rsidRDefault="00343802" w:rsidP="007D1949">
      <w:pPr>
        <w:pStyle w:val="ListParagraph"/>
        <w:numPr>
          <w:ilvl w:val="0"/>
          <w:numId w:val="1"/>
        </w:numPr>
      </w:pPr>
      <w:r>
        <w:t>J’appuie pendant une dizaine de seconde sur le bouton reset du WLS. Suite à cela, seules 2 Leds sont allumées : Power en vert, STATUS qui s’allume en orange pendant quelque seconde puis s’éteint.</w:t>
      </w:r>
    </w:p>
    <w:p w:rsidR="00343802" w:rsidRDefault="00343802" w:rsidP="007D1949">
      <w:pPr>
        <w:pStyle w:val="ListParagraph"/>
        <w:numPr>
          <w:ilvl w:val="0"/>
          <w:numId w:val="1"/>
        </w:numPr>
      </w:pPr>
      <w:r>
        <w:t>J’attend quelques minutes, puis au niveau du PC portable, je vois la chose suivante :</w:t>
      </w:r>
    </w:p>
    <w:p w:rsidR="00343802" w:rsidRDefault="00343802" w:rsidP="007D1949">
      <w:pPr>
        <w:pStyle w:val="ListParagraph"/>
      </w:pPr>
      <w:r w:rsidRPr="00F339EF">
        <w:rPr>
          <w:noProof/>
          <w:lang w:eastAsia="fr-FR"/>
        </w:rPr>
        <w:pict>
          <v:shape id="_x0000_i1028" type="#_x0000_t75" style="width:192.75pt;height:61.5pt;visibility:visible">
            <v:imagedata r:id="rId8" o:title="" croptop="60877f" cropleft="54934f"/>
          </v:shape>
        </w:pict>
      </w:r>
    </w:p>
    <w:p w:rsidR="00343802" w:rsidRDefault="00343802" w:rsidP="007D1949">
      <w:pPr>
        <w:pStyle w:val="ListParagraph"/>
        <w:numPr>
          <w:ilvl w:val="0"/>
          <w:numId w:val="1"/>
        </w:numPr>
      </w:pPr>
      <w:r>
        <w:t>J’ouvre MAX et je fais une recherche des périphériques en réseau</w:t>
      </w:r>
    </w:p>
    <w:p w:rsidR="00343802" w:rsidRDefault="00343802" w:rsidP="007D1949">
      <w:r w:rsidRPr="00F339EF">
        <w:rPr>
          <w:noProof/>
          <w:lang w:eastAsia="fr-FR"/>
        </w:rPr>
        <w:pict>
          <v:shape id="_x0000_i1029" type="#_x0000_t75" style="width:260.25pt;height:76.5pt;visibility:visible">
            <v:imagedata r:id="rId9" o:title="" croptop="30498f" cropbottom="28659f" cropright="48282f"/>
          </v:shape>
        </w:pict>
      </w:r>
    </w:p>
    <w:p w:rsidR="00343802" w:rsidRDefault="00343802" w:rsidP="007D1949">
      <w:r>
        <w:t>Le WLS est détecté :</w:t>
      </w:r>
    </w:p>
    <w:p w:rsidR="00343802" w:rsidRDefault="00343802" w:rsidP="007D1949">
      <w:r w:rsidRPr="00F339EF">
        <w:rPr>
          <w:noProof/>
          <w:lang w:eastAsia="fr-FR"/>
        </w:rPr>
        <w:pict>
          <v:shape id="Image 7" o:spid="_x0000_i1030" type="#_x0000_t75" style="width:231.75pt;height:185.25pt;visibility:visible">
            <v:imagedata r:id="rId10" o:title=""/>
          </v:shape>
        </w:pict>
      </w:r>
    </w:p>
    <w:p w:rsidR="00343802" w:rsidRDefault="00343802" w:rsidP="007D1949">
      <w:r>
        <w:t>Je coche la case et je clique sur « ajouter le matériel ».</w:t>
      </w:r>
    </w:p>
    <w:p w:rsidR="00343802" w:rsidRDefault="00343802" w:rsidP="007D1949">
      <w:pPr>
        <w:pStyle w:val="ListParagraph"/>
        <w:numPr>
          <w:ilvl w:val="0"/>
          <w:numId w:val="1"/>
        </w:numPr>
      </w:pPr>
      <w:r>
        <w:t>Je sélectionne ensuite le WLS dans l’arborescence MAX</w:t>
      </w:r>
    </w:p>
    <w:p w:rsidR="00343802" w:rsidRDefault="00343802" w:rsidP="007D1949">
      <w:r w:rsidRPr="00F339EF">
        <w:rPr>
          <w:noProof/>
          <w:lang w:eastAsia="fr-FR"/>
        </w:rPr>
        <w:pict>
          <v:shape id="Image 10" o:spid="_x0000_i1031" type="#_x0000_t75" style="width:202.5pt;height:108pt;visibility:visible">
            <v:imagedata r:id="rId11" o:title="" croptop="29517f" cropbottom="27072f" cropright="51715f"/>
          </v:shape>
        </w:pict>
      </w:r>
    </w:p>
    <w:p w:rsidR="00343802" w:rsidRDefault="00343802" w:rsidP="007D1949">
      <w:r>
        <w:t>Dans la partie de gauche, je laisser le temps de charger (quelque seconde), puis je vois la chose suivante :</w:t>
      </w:r>
    </w:p>
    <w:p w:rsidR="00343802" w:rsidRDefault="00343802" w:rsidP="007D1949">
      <w:r w:rsidRPr="00F339EF">
        <w:rPr>
          <w:noProof/>
          <w:lang w:eastAsia="fr-FR"/>
        </w:rPr>
        <w:pict>
          <v:shape id="Image 2" o:spid="_x0000_i1032" type="#_x0000_t75" style="width:450.75pt;height:266.25pt;visibility:visible">
            <v:imagedata r:id="rId12" o:title="" cropbottom="15062f"/>
          </v:shape>
        </w:pict>
      </w:r>
    </w:p>
    <w:p w:rsidR="00343802" w:rsidRDefault="00343802" w:rsidP="007D1949">
      <w:r>
        <w:t xml:space="preserve"> Je laisse ces valeurs par défaut et notamment « Obtenir l’adresse par : DHCP + Local Link ».</w:t>
      </w:r>
      <w:r>
        <w:br/>
        <w:t>Aucun message d’erreur ou d’avertissement ne s’affiche à ce moment là.</w:t>
      </w:r>
    </w:p>
    <w:p w:rsidR="00343802" w:rsidRDefault="00343802" w:rsidP="00506325">
      <w:pPr>
        <w:pStyle w:val="ListParagraph"/>
        <w:numPr>
          <w:ilvl w:val="0"/>
          <w:numId w:val="1"/>
        </w:numPr>
      </w:pPr>
      <w:r>
        <w:t>J’ouvre le panneau de test et je constate que celui-ci marche bien. Je suis capable d’acquérir un signal.</w:t>
      </w:r>
    </w:p>
    <w:p w:rsidR="00343802" w:rsidRDefault="00343802" w:rsidP="004F0ED8">
      <w:pPr>
        <w:ind w:left="708"/>
      </w:pPr>
      <w:r w:rsidRPr="00F339EF">
        <w:rPr>
          <w:noProof/>
          <w:lang w:eastAsia="fr-FR"/>
        </w:rPr>
        <w:pict>
          <v:shape id="Image 3" o:spid="_x0000_i1033" type="#_x0000_t75" style="width:145.5pt;height:184.5pt;visibility:visible">
            <v:imagedata r:id="rId13" o:title=""/>
          </v:shape>
        </w:pict>
      </w:r>
    </w:p>
    <w:p w:rsidR="00343802" w:rsidRDefault="00343802" w:rsidP="00506325">
      <w:pPr>
        <w:pStyle w:val="ListParagraph"/>
      </w:pPr>
    </w:p>
    <w:p w:rsidR="00343802" w:rsidRDefault="00343802" w:rsidP="006F2555">
      <w:pPr>
        <w:pStyle w:val="ListParagraph"/>
        <w:numPr>
          <w:ilvl w:val="0"/>
          <w:numId w:val="1"/>
        </w:numPr>
      </w:pPr>
      <w:r>
        <w:t>Au niveau du PC portable je désactive la gestion du réseau par l’utilitaire DELL de manière à utiliser les outils Windows</w:t>
      </w:r>
    </w:p>
    <w:p w:rsidR="00343802" w:rsidRDefault="00343802" w:rsidP="004F0ED8">
      <w:pPr>
        <w:ind w:left="708"/>
      </w:pPr>
      <w:r w:rsidRPr="00F339EF">
        <w:rPr>
          <w:noProof/>
          <w:lang w:eastAsia="fr-FR"/>
        </w:rPr>
        <w:pict>
          <v:shape id="_x0000_i1034" type="#_x0000_t75" style="width:449.25pt;height:175.5pt;visibility:visible">
            <v:imagedata r:id="rId14" o:title=""/>
          </v:shape>
        </w:pict>
      </w:r>
    </w:p>
    <w:p w:rsidR="00343802" w:rsidRDefault="00343802" w:rsidP="006F2555">
      <w:pPr>
        <w:pStyle w:val="ListParagraph"/>
        <w:numPr>
          <w:ilvl w:val="0"/>
          <w:numId w:val="1"/>
        </w:numPr>
      </w:pPr>
      <w:r>
        <w:t>Je donne au PC portable une adresse IP fixe (192.168.0.4) pour la carte réseau sans fil</w:t>
      </w:r>
    </w:p>
    <w:p w:rsidR="00343802" w:rsidRDefault="00343802" w:rsidP="004F0ED8">
      <w:pPr>
        <w:ind w:left="708"/>
      </w:pPr>
      <w:r>
        <w:t>Panneau de config &gt;&gt; connections réseau &gt;&gt; connection réseau sans fil &gt;&gt; propriétés &gt;&gt; protocole internet TCP/IP &gt;&gt; propriétés.</w:t>
      </w:r>
      <w:r>
        <w:br/>
        <w:t>Masque de sous réseau : 255.255.255.0</w:t>
      </w:r>
    </w:p>
    <w:p w:rsidR="00343802" w:rsidRDefault="00343802" w:rsidP="00FC2F30">
      <w:pPr>
        <w:ind w:left="708"/>
      </w:pPr>
      <w:r w:rsidRPr="00F339EF">
        <w:rPr>
          <w:noProof/>
          <w:lang w:eastAsia="fr-FR"/>
        </w:rPr>
        <w:pict>
          <v:shape id="Image 6" o:spid="_x0000_i1035" type="#_x0000_t75" style="width:187.5pt;height:211.5pt;visibility:visible">
            <v:imagedata r:id="rId15" o:title=""/>
          </v:shape>
        </w:pict>
      </w:r>
    </w:p>
    <w:p w:rsidR="00343802" w:rsidRDefault="00343802" w:rsidP="006F2555">
      <w:pPr>
        <w:pStyle w:val="ListParagraph"/>
        <w:numPr>
          <w:ilvl w:val="0"/>
          <w:numId w:val="1"/>
        </w:numPr>
      </w:pPr>
      <w:r>
        <w:t>Au niveau de MAX, configurer le WLS DAQ en sans fil de la manière suivante :</w:t>
      </w:r>
    </w:p>
    <w:p w:rsidR="00343802" w:rsidRDefault="00343802" w:rsidP="002518BA">
      <w:pPr>
        <w:ind w:left="708"/>
      </w:pPr>
      <w:r w:rsidRPr="00F339EF">
        <w:rPr>
          <w:noProof/>
          <w:lang w:eastAsia="fr-FR"/>
        </w:rPr>
        <w:pict>
          <v:shape id="_x0000_i1036" type="#_x0000_t75" style="width:231pt;height:242.25pt;visibility:visible">
            <v:imagedata r:id="rId16" o:title="" croptop="11366f" cropbottom="24189f" cropleft="36069f" cropright="11913f"/>
          </v:shape>
        </w:pict>
      </w:r>
      <w:r>
        <w:br/>
        <w:t>Au niveau de SSID, J’entre un nom (« WLS_DAQ_WIF » ici). C’est le nom du réseau sans fil qui va être crée par le WLS DAQ.</w:t>
      </w:r>
      <w:r>
        <w:br/>
        <w:t>Je valide en cliquant sur enregistrer.</w:t>
      </w:r>
    </w:p>
    <w:p w:rsidR="00343802" w:rsidRDefault="00343802" w:rsidP="006F2555">
      <w:pPr>
        <w:pStyle w:val="ListParagraph"/>
        <w:numPr>
          <w:ilvl w:val="0"/>
          <w:numId w:val="1"/>
        </w:numPr>
      </w:pPr>
      <w:r>
        <w:t>Je retourne dans le gestionnaire de réseau sans fil Windows afin de me connecter au réseau « WLS_DAQ_WIFI » que je viens de créer sur le WLS DAQ.</w:t>
      </w:r>
      <w:r>
        <w:br/>
        <w:t xml:space="preserve"> Panneau de config &gt;&gt; Connections réseau &gt;&gt;  clic droit sur « connection réseau sans fil »: afficher les réseaux sans fils disponibles.</w:t>
      </w:r>
      <w:r>
        <w:br/>
      </w:r>
      <w:r w:rsidRPr="00F339EF">
        <w:rPr>
          <w:noProof/>
          <w:lang w:eastAsia="fr-FR"/>
        </w:rPr>
        <w:pict>
          <v:shape id="_x0000_i1037" type="#_x0000_t75" style="width:447pt;height:275.25pt;visibility:visible">
            <v:imagedata r:id="rId17" o:title=""/>
          </v:shape>
        </w:pict>
      </w:r>
      <w:r>
        <w:br/>
        <w:t>Je retrouve dans la liste le réseau que je viens de créer et je m’y connecte</w:t>
      </w:r>
      <w:r>
        <w:br/>
      </w:r>
      <w:r w:rsidRPr="00F339EF">
        <w:rPr>
          <w:noProof/>
          <w:lang w:eastAsia="fr-FR"/>
        </w:rPr>
        <w:pict>
          <v:shape id="_x0000_i1038" type="#_x0000_t75" style="width:393pt;height:241.5pt;visibility:visible">
            <v:imagedata r:id="rId18" o:title=""/>
          </v:shape>
        </w:pict>
      </w:r>
    </w:p>
    <w:p w:rsidR="00343802" w:rsidRDefault="00343802" w:rsidP="00776BEE">
      <w:pPr>
        <w:ind w:left="708"/>
      </w:pPr>
    </w:p>
    <w:p w:rsidR="00343802" w:rsidRDefault="00343802" w:rsidP="00AA7C7B"/>
    <w:p w:rsidR="00343802" w:rsidRDefault="00343802" w:rsidP="006F2555">
      <w:pPr>
        <w:pStyle w:val="ListParagraph"/>
        <w:numPr>
          <w:ilvl w:val="0"/>
          <w:numId w:val="1"/>
        </w:numPr>
      </w:pPr>
      <w:r>
        <w:t>Je déconnecte le cable Ethernet</w:t>
      </w:r>
    </w:p>
    <w:p w:rsidR="00343802" w:rsidRDefault="00343802" w:rsidP="008D0617">
      <w:r w:rsidRPr="00F339EF">
        <w:rPr>
          <w:noProof/>
          <w:lang w:eastAsia="fr-FR"/>
        </w:rPr>
        <w:pict>
          <v:shape id="Image 8" o:spid="_x0000_i1039" type="#_x0000_t75" style="width:172.5pt;height:45.75pt;visibility:visible">
            <v:imagedata r:id="rId19" o:title="" croptop="57042f" cropleft="50043f"/>
          </v:shape>
        </w:pict>
      </w:r>
    </w:p>
    <w:p w:rsidR="00343802" w:rsidRDefault="00343802" w:rsidP="00A70533">
      <w:pPr>
        <w:ind w:left="708"/>
      </w:pPr>
      <w:r>
        <w:t>Je vérifie que je suis toujours connecté au réseau sans fil.</w:t>
      </w:r>
      <w:r>
        <w:br/>
      </w:r>
      <w:r w:rsidRPr="00F339EF">
        <w:rPr>
          <w:noProof/>
          <w:lang w:eastAsia="fr-FR"/>
        </w:rPr>
        <w:pict>
          <v:shape id="Image 11" o:spid="_x0000_i1040" type="#_x0000_t75" style="width:448.5pt;height:113.25pt;visibility:visible">
            <v:imagedata r:id="rId20" o:title="" cropbottom="37437f"/>
          </v:shape>
        </w:pict>
      </w:r>
      <w:r>
        <w:br/>
        <w:t>panneau de config &gt;&gt; connections réseau &gt;&gt; clic droit sur « connections réseau sans fil » &gt;&gt; afficher les réseaux sans fil disponibles</w:t>
      </w:r>
    </w:p>
    <w:p w:rsidR="00343802" w:rsidRDefault="00343802" w:rsidP="00A70533">
      <w:pPr>
        <w:pStyle w:val="ListParagraph"/>
        <w:numPr>
          <w:ilvl w:val="0"/>
          <w:numId w:val="1"/>
        </w:numPr>
      </w:pPr>
      <w:r>
        <w:t>Je retourne sous MAX et je fais  « rafraichir »</w:t>
      </w:r>
      <w:r>
        <w:br/>
        <w:t>Je suis alors capable de faire tourner le panneau de test en mode sans-fil.</w:t>
      </w:r>
      <w:r>
        <w:br/>
      </w:r>
      <w:r w:rsidRPr="00F339EF">
        <w:rPr>
          <w:noProof/>
          <w:lang w:eastAsia="fr-FR"/>
        </w:rPr>
        <w:pict>
          <v:shape id="Image 14" o:spid="_x0000_i1041" type="#_x0000_t75" style="width:191.25pt;height:243pt;visibility:visible">
            <v:imagedata r:id="rId21" o:title=""/>
          </v:shape>
        </w:pict>
      </w:r>
    </w:p>
    <w:p w:rsidR="00343802" w:rsidRDefault="00343802" w:rsidP="00874741"/>
    <w:p w:rsidR="00343802" w:rsidRDefault="00343802" w:rsidP="00874741"/>
    <w:sectPr w:rsidR="00343802" w:rsidSect="008D5F5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FC2D62"/>
    <w:multiLevelType w:val="hybridMultilevel"/>
    <w:tmpl w:val="47642A4A"/>
    <w:lvl w:ilvl="0" w:tplc="438CB6C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800" w:hanging="360"/>
      </w:pPr>
    </w:lvl>
    <w:lvl w:ilvl="2" w:tplc="040C001B">
      <w:start w:val="1"/>
      <w:numFmt w:val="lowerRoman"/>
      <w:lvlText w:val="%3."/>
      <w:lvlJc w:val="right"/>
      <w:pPr>
        <w:ind w:left="2520" w:hanging="180"/>
      </w:pPr>
    </w:lvl>
    <w:lvl w:ilvl="3" w:tplc="040C000F">
      <w:start w:val="1"/>
      <w:numFmt w:val="decimal"/>
      <w:lvlText w:val="%4."/>
      <w:lvlJc w:val="left"/>
      <w:pPr>
        <w:ind w:left="3240" w:hanging="360"/>
      </w:pPr>
    </w:lvl>
    <w:lvl w:ilvl="4" w:tplc="040C0019">
      <w:start w:val="1"/>
      <w:numFmt w:val="lowerLetter"/>
      <w:lvlText w:val="%5."/>
      <w:lvlJc w:val="left"/>
      <w:pPr>
        <w:ind w:left="3960" w:hanging="360"/>
      </w:pPr>
    </w:lvl>
    <w:lvl w:ilvl="5" w:tplc="040C001B">
      <w:start w:val="1"/>
      <w:numFmt w:val="lowerRoman"/>
      <w:lvlText w:val="%6."/>
      <w:lvlJc w:val="right"/>
      <w:pPr>
        <w:ind w:left="4680" w:hanging="180"/>
      </w:pPr>
    </w:lvl>
    <w:lvl w:ilvl="6" w:tplc="040C000F">
      <w:start w:val="1"/>
      <w:numFmt w:val="decimal"/>
      <w:lvlText w:val="%7."/>
      <w:lvlJc w:val="left"/>
      <w:pPr>
        <w:ind w:left="5400" w:hanging="360"/>
      </w:pPr>
    </w:lvl>
    <w:lvl w:ilvl="7" w:tplc="040C0019">
      <w:start w:val="1"/>
      <w:numFmt w:val="lowerLetter"/>
      <w:lvlText w:val="%8."/>
      <w:lvlJc w:val="left"/>
      <w:pPr>
        <w:ind w:left="6120" w:hanging="360"/>
      </w:pPr>
    </w:lvl>
    <w:lvl w:ilvl="8" w:tplc="040C001B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23C69CE"/>
    <w:multiLevelType w:val="hybridMultilevel"/>
    <w:tmpl w:val="F3FCB91A"/>
    <w:lvl w:ilvl="0" w:tplc="7B12BD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E86034F"/>
    <w:multiLevelType w:val="hybridMultilevel"/>
    <w:tmpl w:val="40BA809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zoom w:percent="100"/>
  <w:embedSystemFonts/>
  <w:defaultTabStop w:val="708"/>
  <w:hyphenationZone w:val="425"/>
  <w:doNotHyphenateCaps/>
  <w:characterSpacingControl w:val="doNotCompress"/>
  <w:doNotValidateAgainstSchema/>
  <w:doNotDemarcateInvalidXml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F2555"/>
    <w:rsid w:val="00074CD1"/>
    <w:rsid w:val="00083BA5"/>
    <w:rsid w:val="000F15EA"/>
    <w:rsid w:val="0011138B"/>
    <w:rsid w:val="002518BA"/>
    <w:rsid w:val="00281153"/>
    <w:rsid w:val="002C4016"/>
    <w:rsid w:val="002C6DE2"/>
    <w:rsid w:val="002E3735"/>
    <w:rsid w:val="00343802"/>
    <w:rsid w:val="003C5693"/>
    <w:rsid w:val="003D1E4F"/>
    <w:rsid w:val="003D2D61"/>
    <w:rsid w:val="00400428"/>
    <w:rsid w:val="00416EDB"/>
    <w:rsid w:val="00430764"/>
    <w:rsid w:val="004375F2"/>
    <w:rsid w:val="00491B6F"/>
    <w:rsid w:val="004F0ED8"/>
    <w:rsid w:val="00506325"/>
    <w:rsid w:val="0060598C"/>
    <w:rsid w:val="00644730"/>
    <w:rsid w:val="00673A38"/>
    <w:rsid w:val="00682FD3"/>
    <w:rsid w:val="00690871"/>
    <w:rsid w:val="006E2507"/>
    <w:rsid w:val="006F2555"/>
    <w:rsid w:val="00712C59"/>
    <w:rsid w:val="00776BEE"/>
    <w:rsid w:val="007C36A2"/>
    <w:rsid w:val="007D1949"/>
    <w:rsid w:val="0081657A"/>
    <w:rsid w:val="00874741"/>
    <w:rsid w:val="008C1B5B"/>
    <w:rsid w:val="008D0617"/>
    <w:rsid w:val="008D5F59"/>
    <w:rsid w:val="009933B1"/>
    <w:rsid w:val="00A006D3"/>
    <w:rsid w:val="00A32837"/>
    <w:rsid w:val="00A56B32"/>
    <w:rsid w:val="00A70533"/>
    <w:rsid w:val="00AA7C7B"/>
    <w:rsid w:val="00B23834"/>
    <w:rsid w:val="00B61D9D"/>
    <w:rsid w:val="00B7104A"/>
    <w:rsid w:val="00BB1F7E"/>
    <w:rsid w:val="00BE454C"/>
    <w:rsid w:val="00C04E06"/>
    <w:rsid w:val="00CB4D7D"/>
    <w:rsid w:val="00CB6EB2"/>
    <w:rsid w:val="00D1043A"/>
    <w:rsid w:val="00D54F15"/>
    <w:rsid w:val="00D616ED"/>
    <w:rsid w:val="00D73A35"/>
    <w:rsid w:val="00DC020F"/>
    <w:rsid w:val="00E37A3A"/>
    <w:rsid w:val="00E505C0"/>
    <w:rsid w:val="00EF7BC4"/>
    <w:rsid w:val="00F2404A"/>
    <w:rsid w:val="00F26477"/>
    <w:rsid w:val="00F26D25"/>
    <w:rsid w:val="00F339EF"/>
    <w:rsid w:val="00FA325C"/>
    <w:rsid w:val="00FC2F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5F59"/>
    <w:pPr>
      <w:spacing w:after="200" w:line="276" w:lineRule="auto"/>
    </w:pPr>
    <w:rPr>
      <w:rFonts w:cs="Calibri"/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6F2555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rsid w:val="006F25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6F255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</Template>
  <TotalTime>33</TotalTime>
  <Pages>13</Pages>
  <Words>481</Words>
  <Characters>2651</Characters>
  <Application>Microsoft Office Outlook</Application>
  <DocSecurity>0</DocSecurity>
  <Lines>0</Lines>
  <Paragraphs>0</Paragraphs>
  <ScaleCrop>false</ScaleCrop>
  <Company>National Instruments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du WLS DAQ de M</dc:title>
  <dc:subject/>
  <dc:creator>MARKETING</dc:creator>
  <cp:keywords/>
  <dc:description/>
  <cp:lastModifiedBy>Propriétaire</cp:lastModifiedBy>
  <cp:revision>2</cp:revision>
  <cp:lastPrinted>2009-12-07T11:28:00Z</cp:lastPrinted>
  <dcterms:created xsi:type="dcterms:W3CDTF">2009-12-07T11:59:00Z</dcterms:created>
  <dcterms:modified xsi:type="dcterms:W3CDTF">2009-12-07T12:00:00Z</dcterms:modified>
</cp:coreProperties>
</file>